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B3B41" w14:textId="18E90795" w:rsidR="00715E16" w:rsidRPr="0030099D" w:rsidRDefault="0030099D" w:rsidP="0030099D">
      <w:pPr>
        <w:rPr>
          <w:rtl/>
        </w:rPr>
      </w:pPr>
      <w:r w:rsidRPr="0030099D">
        <w:t>${content}</w:t>
      </w:r>
    </w:p>
    <w:sectPr w:rsidR="00715E16" w:rsidRPr="0030099D" w:rsidSect="000E6087">
      <w:headerReference w:type="default" r:id="rId10"/>
      <w:footerReference w:type="defaul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90EDA" w14:textId="77777777" w:rsidR="0043736D" w:rsidRDefault="0043736D" w:rsidP="0065632A">
      <w:r>
        <w:separator/>
      </w:r>
    </w:p>
  </w:endnote>
  <w:endnote w:type="continuationSeparator" w:id="0">
    <w:p w14:paraId="713BF634" w14:textId="77777777" w:rsidR="0043736D" w:rsidRDefault="0043736D" w:rsidP="006563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4F69E" w14:textId="77777777" w:rsidR="0065632A" w:rsidRDefault="0065632A">
    <w:pPr>
      <w:pStyle w:val="a5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801D720" wp14:editId="29A6D811">
          <wp:simplePos x="0" y="0"/>
          <wp:positionH relativeFrom="page">
            <wp:align>left</wp:align>
          </wp:positionH>
          <wp:positionV relativeFrom="paragraph">
            <wp:posOffset>-234950</wp:posOffset>
          </wp:positionV>
          <wp:extent cx="8572500" cy="864454"/>
          <wp:effectExtent l="0" t="0" r="0" b="0"/>
          <wp:wrapNone/>
          <wp:docPr id="37" name="Graphic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72500" cy="86445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BCC67" w14:textId="77777777" w:rsidR="0043736D" w:rsidRDefault="0043736D" w:rsidP="0065632A">
      <w:r>
        <w:separator/>
      </w:r>
    </w:p>
  </w:footnote>
  <w:footnote w:type="continuationSeparator" w:id="0">
    <w:p w14:paraId="55C70C86" w14:textId="77777777" w:rsidR="0043736D" w:rsidRDefault="0043736D" w:rsidP="006563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3E691" w14:textId="77777777" w:rsidR="0065632A" w:rsidRDefault="00AE249A" w:rsidP="00F9203B">
    <w:pPr>
      <w:pStyle w:val="a4"/>
      <w:jc w:val="right"/>
    </w:pPr>
    <w:r w:rsidRPr="007D7EE3">
      <w:rPr>
        <w:rFonts w:ascii="Calibri" w:hAnsi="Calibri" w:cs="Calibri"/>
        <w:b/>
        <w:bCs/>
        <w:noProof/>
      </w:rPr>
      <w:drawing>
        <wp:anchor distT="0" distB="0" distL="114300" distR="114300" simplePos="0" relativeHeight="251661312" behindDoc="0" locked="0" layoutInCell="1" allowOverlap="1" wp14:anchorId="6920CF52" wp14:editId="2ABE77AC">
          <wp:simplePos x="0" y="0"/>
          <wp:positionH relativeFrom="column">
            <wp:posOffset>3935994</wp:posOffset>
          </wp:positionH>
          <wp:positionV relativeFrom="paragraph">
            <wp:posOffset>-155365</wp:posOffset>
          </wp:positionV>
          <wp:extent cx="1526740" cy="453130"/>
          <wp:effectExtent l="0" t="0" r="0" b="4445"/>
          <wp:wrapNone/>
          <wp:docPr id="36" name="Picture 36" descr="صورة تحتوي على نص&#10;&#10;تم إنشاء الوصف تلقائيا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Picture 36" descr="صورة تحتوي على نص&#10;&#10;تم إنشاء الوصف تلقائياً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1478" cy="4604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13AA4"/>
    <w:multiLevelType w:val="hybridMultilevel"/>
    <w:tmpl w:val="C28CF4A8"/>
    <w:lvl w:ilvl="0" w:tplc="913AEF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FA3FC2"/>
    <w:multiLevelType w:val="hybridMultilevel"/>
    <w:tmpl w:val="4DFAC3EC"/>
    <w:lvl w:ilvl="0" w:tplc="C43010FA">
      <w:start w:val="1"/>
      <w:numFmt w:val="decimal"/>
      <w:lvlText w:val="%1-"/>
      <w:lvlJc w:val="left"/>
      <w:pPr>
        <w:ind w:left="360" w:hanging="360"/>
      </w:pPr>
      <w:rPr>
        <w:rFonts w:hint="default"/>
        <w:strike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86644AE"/>
    <w:multiLevelType w:val="hybridMultilevel"/>
    <w:tmpl w:val="DD941EC4"/>
    <w:lvl w:ilvl="0" w:tplc="88F8F3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24174C"/>
    <w:multiLevelType w:val="hybridMultilevel"/>
    <w:tmpl w:val="07884722"/>
    <w:lvl w:ilvl="0" w:tplc="FFFFFFFF">
      <w:start w:val="1"/>
      <w:numFmt w:val="arabicAlpha"/>
      <w:lvlText w:val="%1-"/>
      <w:lvlJc w:val="center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8E4C53"/>
    <w:multiLevelType w:val="hybridMultilevel"/>
    <w:tmpl w:val="7EA4B63A"/>
    <w:lvl w:ilvl="0" w:tplc="FFFFFFFF">
      <w:start w:val="1"/>
      <w:numFmt w:val="arabicAlpha"/>
      <w:lvlText w:val="%1-"/>
      <w:lvlJc w:val="center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36188E"/>
    <w:multiLevelType w:val="hybridMultilevel"/>
    <w:tmpl w:val="7EA4B63A"/>
    <w:lvl w:ilvl="0" w:tplc="04090013">
      <w:start w:val="1"/>
      <w:numFmt w:val="arabicAlpha"/>
      <w:lvlText w:val="%1-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1E374A"/>
    <w:multiLevelType w:val="hybridMultilevel"/>
    <w:tmpl w:val="74182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9194967">
    <w:abstractNumId w:val="6"/>
  </w:num>
  <w:num w:numId="2" w16cid:durableId="1269848226">
    <w:abstractNumId w:val="5"/>
  </w:num>
  <w:num w:numId="3" w16cid:durableId="1789736458">
    <w:abstractNumId w:val="3"/>
  </w:num>
  <w:num w:numId="4" w16cid:durableId="1070730016">
    <w:abstractNumId w:val="4"/>
  </w:num>
  <w:num w:numId="5" w16cid:durableId="2002929662">
    <w:abstractNumId w:val="1"/>
  </w:num>
  <w:num w:numId="6" w16cid:durableId="53748042">
    <w:abstractNumId w:val="0"/>
  </w:num>
  <w:num w:numId="7" w16cid:durableId="5649223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CB0"/>
    <w:rsid w:val="00005B23"/>
    <w:rsid w:val="00011BB2"/>
    <w:rsid w:val="00046B64"/>
    <w:rsid w:val="00055134"/>
    <w:rsid w:val="00062B22"/>
    <w:rsid w:val="00063985"/>
    <w:rsid w:val="0007027B"/>
    <w:rsid w:val="000969F4"/>
    <w:rsid w:val="000E6087"/>
    <w:rsid w:val="001261E5"/>
    <w:rsid w:val="001266ED"/>
    <w:rsid w:val="001317B1"/>
    <w:rsid w:val="001B6483"/>
    <w:rsid w:val="001D1AFE"/>
    <w:rsid w:val="001E1B68"/>
    <w:rsid w:val="00214B58"/>
    <w:rsid w:val="00217BAD"/>
    <w:rsid w:val="002224DA"/>
    <w:rsid w:val="00225799"/>
    <w:rsid w:val="002912F2"/>
    <w:rsid w:val="002D67AE"/>
    <w:rsid w:val="0030099D"/>
    <w:rsid w:val="0030239D"/>
    <w:rsid w:val="00325E34"/>
    <w:rsid w:val="00337EE4"/>
    <w:rsid w:val="00355D23"/>
    <w:rsid w:val="00362EA7"/>
    <w:rsid w:val="00367EFB"/>
    <w:rsid w:val="00395B4C"/>
    <w:rsid w:val="003B01EE"/>
    <w:rsid w:val="003B1A01"/>
    <w:rsid w:val="003D4353"/>
    <w:rsid w:val="003D7D08"/>
    <w:rsid w:val="003E291F"/>
    <w:rsid w:val="003E5CC1"/>
    <w:rsid w:val="003F66E3"/>
    <w:rsid w:val="004242C1"/>
    <w:rsid w:val="00425234"/>
    <w:rsid w:val="004259C0"/>
    <w:rsid w:val="0043736D"/>
    <w:rsid w:val="00443629"/>
    <w:rsid w:val="004A2D57"/>
    <w:rsid w:val="004B443A"/>
    <w:rsid w:val="004E2FA8"/>
    <w:rsid w:val="005129CE"/>
    <w:rsid w:val="00523834"/>
    <w:rsid w:val="00530C7F"/>
    <w:rsid w:val="00542109"/>
    <w:rsid w:val="005932D3"/>
    <w:rsid w:val="005948B2"/>
    <w:rsid w:val="00597219"/>
    <w:rsid w:val="005B1AA4"/>
    <w:rsid w:val="005D60C6"/>
    <w:rsid w:val="005F0406"/>
    <w:rsid w:val="006010AF"/>
    <w:rsid w:val="006208E2"/>
    <w:rsid w:val="006423D8"/>
    <w:rsid w:val="00651D14"/>
    <w:rsid w:val="0065632A"/>
    <w:rsid w:val="0067171C"/>
    <w:rsid w:val="00680C0D"/>
    <w:rsid w:val="006B230F"/>
    <w:rsid w:val="006B29CF"/>
    <w:rsid w:val="006E094B"/>
    <w:rsid w:val="00712EAA"/>
    <w:rsid w:val="00715E16"/>
    <w:rsid w:val="00745C22"/>
    <w:rsid w:val="00746B60"/>
    <w:rsid w:val="00754DF5"/>
    <w:rsid w:val="00776EE4"/>
    <w:rsid w:val="00783CC9"/>
    <w:rsid w:val="00787C3E"/>
    <w:rsid w:val="00795FED"/>
    <w:rsid w:val="007B6044"/>
    <w:rsid w:val="007C000C"/>
    <w:rsid w:val="007C2A73"/>
    <w:rsid w:val="007E2C18"/>
    <w:rsid w:val="008128A6"/>
    <w:rsid w:val="008176BB"/>
    <w:rsid w:val="00827DDF"/>
    <w:rsid w:val="008349F1"/>
    <w:rsid w:val="00861982"/>
    <w:rsid w:val="00862D3C"/>
    <w:rsid w:val="008645DE"/>
    <w:rsid w:val="00866B66"/>
    <w:rsid w:val="008848A3"/>
    <w:rsid w:val="008A453F"/>
    <w:rsid w:val="008A4E1C"/>
    <w:rsid w:val="008E68E8"/>
    <w:rsid w:val="00902834"/>
    <w:rsid w:val="00903951"/>
    <w:rsid w:val="00907AA0"/>
    <w:rsid w:val="0091326A"/>
    <w:rsid w:val="00916193"/>
    <w:rsid w:val="009269CB"/>
    <w:rsid w:val="0095033C"/>
    <w:rsid w:val="00984F76"/>
    <w:rsid w:val="009856BD"/>
    <w:rsid w:val="009A21DC"/>
    <w:rsid w:val="009A6433"/>
    <w:rsid w:val="009B0265"/>
    <w:rsid w:val="009C63DB"/>
    <w:rsid w:val="009F4D4A"/>
    <w:rsid w:val="00A053E2"/>
    <w:rsid w:val="00A1429F"/>
    <w:rsid w:val="00A1482D"/>
    <w:rsid w:val="00A15B76"/>
    <w:rsid w:val="00A50194"/>
    <w:rsid w:val="00A71771"/>
    <w:rsid w:val="00A745AB"/>
    <w:rsid w:val="00A747ED"/>
    <w:rsid w:val="00A81EE6"/>
    <w:rsid w:val="00A8485F"/>
    <w:rsid w:val="00A94BEB"/>
    <w:rsid w:val="00A972C1"/>
    <w:rsid w:val="00AC1DA2"/>
    <w:rsid w:val="00AE249A"/>
    <w:rsid w:val="00B038F1"/>
    <w:rsid w:val="00B05FD9"/>
    <w:rsid w:val="00B26FF7"/>
    <w:rsid w:val="00B34410"/>
    <w:rsid w:val="00B37A4E"/>
    <w:rsid w:val="00B954DE"/>
    <w:rsid w:val="00BA278F"/>
    <w:rsid w:val="00BF4AA9"/>
    <w:rsid w:val="00C12184"/>
    <w:rsid w:val="00C13F1A"/>
    <w:rsid w:val="00C22B8B"/>
    <w:rsid w:val="00C344F0"/>
    <w:rsid w:val="00C45CB0"/>
    <w:rsid w:val="00C4697E"/>
    <w:rsid w:val="00C46F0E"/>
    <w:rsid w:val="00C476E2"/>
    <w:rsid w:val="00C66E9F"/>
    <w:rsid w:val="00C67E3F"/>
    <w:rsid w:val="00C77708"/>
    <w:rsid w:val="00C77E7F"/>
    <w:rsid w:val="00CA2FC5"/>
    <w:rsid w:val="00CB2FAF"/>
    <w:rsid w:val="00CC1D81"/>
    <w:rsid w:val="00CC2379"/>
    <w:rsid w:val="00CF5154"/>
    <w:rsid w:val="00D149AE"/>
    <w:rsid w:val="00D242A8"/>
    <w:rsid w:val="00D360FA"/>
    <w:rsid w:val="00D51BE9"/>
    <w:rsid w:val="00D56CC8"/>
    <w:rsid w:val="00D621B6"/>
    <w:rsid w:val="00D82A8C"/>
    <w:rsid w:val="00D9197A"/>
    <w:rsid w:val="00D92E1A"/>
    <w:rsid w:val="00DB0AFF"/>
    <w:rsid w:val="00DB330B"/>
    <w:rsid w:val="00DC4213"/>
    <w:rsid w:val="00DE4ACF"/>
    <w:rsid w:val="00DE619D"/>
    <w:rsid w:val="00DF1B57"/>
    <w:rsid w:val="00E048BC"/>
    <w:rsid w:val="00E1343E"/>
    <w:rsid w:val="00E45D8C"/>
    <w:rsid w:val="00E5617D"/>
    <w:rsid w:val="00E65046"/>
    <w:rsid w:val="00E70D7E"/>
    <w:rsid w:val="00E716ED"/>
    <w:rsid w:val="00E71FF8"/>
    <w:rsid w:val="00E741AE"/>
    <w:rsid w:val="00E75DA4"/>
    <w:rsid w:val="00EA6E55"/>
    <w:rsid w:val="00EB10C5"/>
    <w:rsid w:val="00EB1AE1"/>
    <w:rsid w:val="00ED3CB0"/>
    <w:rsid w:val="00EE103E"/>
    <w:rsid w:val="00EE1DAB"/>
    <w:rsid w:val="00F22018"/>
    <w:rsid w:val="00F51346"/>
    <w:rsid w:val="00F5292C"/>
    <w:rsid w:val="00F608AF"/>
    <w:rsid w:val="00F831EE"/>
    <w:rsid w:val="00F9203B"/>
    <w:rsid w:val="00FB4D15"/>
    <w:rsid w:val="00FC0B52"/>
    <w:rsid w:val="00FD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527B7D"/>
  <w15:chartTrackingRefBased/>
  <w15:docId w15:val="{F44D7C21-F5CA-4529-AC21-F2C9BA94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0194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66ED"/>
    <w:pPr>
      <w:ind w:left="720"/>
      <w:contextualSpacing/>
    </w:pPr>
  </w:style>
  <w:style w:type="paragraph" w:styleId="a4">
    <w:name w:val="header"/>
    <w:basedOn w:val="a"/>
    <w:link w:val="Char"/>
    <w:uiPriority w:val="99"/>
    <w:unhideWhenUsed/>
    <w:rsid w:val="0065632A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basedOn w:val="a0"/>
    <w:link w:val="a4"/>
    <w:uiPriority w:val="99"/>
    <w:rsid w:val="0065632A"/>
  </w:style>
  <w:style w:type="paragraph" w:styleId="a5">
    <w:name w:val="footer"/>
    <w:basedOn w:val="a"/>
    <w:link w:val="Char0"/>
    <w:uiPriority w:val="99"/>
    <w:unhideWhenUsed/>
    <w:rsid w:val="0065632A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basedOn w:val="a0"/>
    <w:link w:val="a5"/>
    <w:uiPriority w:val="99"/>
    <w:rsid w:val="0065632A"/>
  </w:style>
  <w:style w:type="character" w:styleId="a6">
    <w:name w:val="Placeholder Text"/>
    <w:basedOn w:val="a0"/>
    <w:uiPriority w:val="99"/>
    <w:semiHidden/>
    <w:rsid w:val="001317B1"/>
    <w:rPr>
      <w:color w:val="808080"/>
    </w:rPr>
  </w:style>
  <w:style w:type="table" w:styleId="a7">
    <w:name w:val="Table Grid"/>
    <w:basedOn w:val="a1"/>
    <w:uiPriority w:val="59"/>
    <w:rsid w:val="00A501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7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i\OneDrive%20-%20Alburhan%20Law\&#1606;&#1605;&#1575;&#1584;&#1580;%20&#1575;&#1604;&#1593;&#1585;&#1608;&#1590;\&#1593;&#1585;&#1590;%20&#1605;&#1601;&#1578;&#1608;&#1581;.dotx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9C66ED2-1CF1-4C2C-890D-5759AC14DD7D}">
  <we:reference id="wa104051163" version="1.2.0.3" store="en-US" storeType="OMEX"/>
  <we:alternateReferences>
    <we:reference id="wa104051163" version="1.2.0.3" store="wa10405116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7e541b3-f220-4658-a5df-05753c41f205">
      <Terms xmlns="http://schemas.microsoft.com/office/infopath/2007/PartnerControls"/>
    </lcf76f155ced4ddcb4097134ff3c332f>
    <TaxCatchAll xmlns="be47757d-6ec7-4c25-9c8f-e7f5f12e6600" xsi:nil="true"/>
    <SharedWithUsers xmlns="be47757d-6ec7-4c25-9c8f-e7f5f12e6600">
      <UserInfo>
        <DisplayName>Leen B. Alshabanah</DisplayName>
        <AccountId>41</AccountId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F91701857CE841934250F516398849" ma:contentTypeVersion="16" ma:contentTypeDescription="Create a new document." ma:contentTypeScope="" ma:versionID="ead90fc50ef4d67242e0cb3a16718cd0">
  <xsd:schema xmlns:xsd="http://www.w3.org/2001/XMLSchema" xmlns:xs="http://www.w3.org/2001/XMLSchema" xmlns:p="http://schemas.microsoft.com/office/2006/metadata/properties" xmlns:ns2="be47757d-6ec7-4c25-9c8f-e7f5f12e6600" xmlns:ns3="a7e541b3-f220-4658-a5df-05753c41f205" targetNamespace="http://schemas.microsoft.com/office/2006/metadata/properties" ma:root="true" ma:fieldsID="741e8b44d0c3eb8ddc93297a658f0618" ns2:_="" ns3:_="">
    <xsd:import namespace="be47757d-6ec7-4c25-9c8f-e7f5f12e6600"/>
    <xsd:import namespace="a7e541b3-f220-4658-a5df-05753c41f20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47757d-6ec7-4c25-9c8f-e7f5f12e660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03a9b06a-5d67-4222-bfc8-0b35dda43db5}" ma:internalName="TaxCatchAll" ma:showField="CatchAllData" ma:web="be47757d-6ec7-4c25-9c8f-e7f5f12e66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e541b3-f220-4658-a5df-05753c41f2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137db65-a421-4323-b5cc-b22c0d5271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4D8D90-737D-4763-9334-B9915D293D6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0F6806-A873-45D2-8479-804E3033ABDA}">
  <ds:schemaRefs>
    <ds:schemaRef ds:uri="http://schemas.microsoft.com/office/2006/metadata/properties"/>
    <ds:schemaRef ds:uri="http://schemas.microsoft.com/office/infopath/2007/PartnerControls"/>
    <ds:schemaRef ds:uri="a7e541b3-f220-4658-a5df-05753c41f205"/>
    <ds:schemaRef ds:uri="be47757d-6ec7-4c25-9c8f-e7f5f12e6600"/>
  </ds:schemaRefs>
</ds:datastoreItem>
</file>

<file path=customXml/itemProps3.xml><?xml version="1.0" encoding="utf-8"?>
<ds:datastoreItem xmlns:ds="http://schemas.openxmlformats.org/officeDocument/2006/customXml" ds:itemID="{68780037-A0D4-411D-B827-9A7BEA8E86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47757d-6ec7-4c25-9c8f-e7f5f12e6600"/>
    <ds:schemaRef ds:uri="a7e541b3-f220-4658-a5df-05753c41f2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عرض مفتوح</Template>
  <TotalTime>3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شركة المتحدة للسيارات والمعدات الثقيلة فرع شركة خليجية                                         سلمهم الله</dc:subject>
  <dc:creator>Ali</dc:creator>
  <cp:keywords>ت</cp:keywords>
  <dc:description/>
  <cp:lastModifiedBy>Mohammed Alsir</cp:lastModifiedBy>
  <cp:revision>9</cp:revision>
  <cp:lastPrinted>2024-09-15T17:22:00Z</cp:lastPrinted>
  <dcterms:created xsi:type="dcterms:W3CDTF">2024-09-15T17:25:00Z</dcterms:created>
  <dcterms:modified xsi:type="dcterms:W3CDTF">2025-01-18T11:13:00Z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0x010100BCF91701857CE841934250F516398849</vt:lpwstr>
  </property>
  <property fmtid="{D5CDD505-2E9C-101B-9397-08002B2CF9AE}" pid="3" name="MediaServiceImageTags">
    <vt:lpwstr/>
  </property>
</Properties>
</file>